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D38" w:rsidRDefault="004D16C5">
      <w:r>
        <w:t>TRABALHO 1</w:t>
      </w:r>
    </w:p>
    <w:p w:rsidR="004D16C5" w:rsidRDefault="004D16C5"/>
    <w:p w:rsidR="004D16C5" w:rsidRDefault="004D16C5" w:rsidP="004D16C5">
      <w:pPr>
        <w:jc w:val="both"/>
      </w:pPr>
      <w:r>
        <w:t xml:space="preserve">Entrega: 30 dias a partir da data de Hoje, 31/10/25. Deve ser entregue o código fonte em C ou C++ sem uso </w:t>
      </w:r>
      <w:proofErr w:type="gramStart"/>
      <w:r>
        <w:t>de biblioteca externa</w:t>
      </w:r>
      <w:proofErr w:type="gramEnd"/>
      <w:r>
        <w:t xml:space="preserve"> porém sem restrição a nenhum padrão especifico. Deve ser entregue um arquivo separado TXT com nome do grupo ate 3 alunos e instruções de como rodar no GCC ou CODEBLOCKS em Linux ou Windows. Todos os arquivos de entrada e saída devem estar na mesma pasta do arquivo executável.</w:t>
      </w:r>
    </w:p>
    <w:p w:rsidR="004D16C5" w:rsidRDefault="004D16C5" w:rsidP="004D16C5">
      <w:pPr>
        <w:jc w:val="both"/>
      </w:pPr>
    </w:p>
    <w:p w:rsidR="004D16C5" w:rsidRDefault="004D16C5" w:rsidP="004D16C5">
      <w:pPr>
        <w:jc w:val="both"/>
      </w:pPr>
      <w:r>
        <w:t>Especificação:</w:t>
      </w:r>
    </w:p>
    <w:p w:rsidR="004D16C5" w:rsidRDefault="004D16C5" w:rsidP="004D16C5">
      <w:pPr>
        <w:jc w:val="both"/>
      </w:pPr>
    </w:p>
    <w:p w:rsidR="004D16C5" w:rsidRDefault="004D16C5" w:rsidP="004D16C5">
      <w:pPr>
        <w:jc w:val="both"/>
      </w:pPr>
      <w:r>
        <w:t>Fazer um compilador que deve ser chamado para executar da seguinte forma</w:t>
      </w:r>
      <w:proofErr w:type="gramStart"/>
      <w:r>
        <w:t>: .</w:t>
      </w:r>
      <w:proofErr w:type="gramEnd"/>
      <w:r>
        <w:t>/compilador arquivo.asm</w:t>
      </w:r>
    </w:p>
    <w:p w:rsidR="004D16C5" w:rsidRDefault="004D16C5" w:rsidP="004D16C5">
      <w:pPr>
        <w:jc w:val="both"/>
      </w:pPr>
    </w:p>
    <w:p w:rsidR="004D16C5" w:rsidRDefault="0085068A" w:rsidP="004D16C5">
      <w:pPr>
        <w:jc w:val="both"/>
      </w:pPr>
      <w:r>
        <w:t xml:space="preserve">O compilador deve dar </w:t>
      </w:r>
      <w:proofErr w:type="spellStart"/>
      <w:r>
        <w:t>tres</w:t>
      </w:r>
      <w:proofErr w:type="spellEnd"/>
      <w:r w:rsidR="004D16C5">
        <w:t xml:space="preserve"> saídas uma com o mesmo nome do arquivo mudando a extensão </w:t>
      </w:r>
      <w:proofErr w:type="gramStart"/>
      <w:r w:rsidR="004D16C5">
        <w:t>para .</w:t>
      </w:r>
      <w:proofErr w:type="spellStart"/>
      <w:r w:rsidR="004D16C5">
        <w:t>pre</w:t>
      </w:r>
      <w:proofErr w:type="spellEnd"/>
      <w:proofErr w:type="gramEnd"/>
      <w:r w:rsidR="004D16C5">
        <w:t xml:space="preserve"> e a outra</w:t>
      </w:r>
      <w:r>
        <w:t>s</w:t>
      </w:r>
      <w:r w:rsidR="004D16C5">
        <w:t xml:space="preserve"> mudando a extensão para .o</w:t>
      </w:r>
      <w:r>
        <w:t>1 e .o2 respectivamente</w:t>
      </w:r>
      <w:r w:rsidR="004D16C5">
        <w:t xml:space="preserve">, </w:t>
      </w:r>
      <w:r>
        <w:t>todas</w:t>
      </w:r>
      <w:r w:rsidR="004D16C5">
        <w:t xml:space="preserve"> em modo texto.</w:t>
      </w:r>
    </w:p>
    <w:p w:rsidR="004D16C5" w:rsidRDefault="004D16C5" w:rsidP="004D16C5">
      <w:pPr>
        <w:jc w:val="both"/>
      </w:pPr>
    </w:p>
    <w:p w:rsidR="004D16C5" w:rsidRDefault="004D16C5" w:rsidP="004D16C5">
      <w:pPr>
        <w:pStyle w:val="PargrafodaLista"/>
        <w:numPr>
          <w:ilvl w:val="0"/>
          <w:numId w:val="1"/>
        </w:numPr>
        <w:jc w:val="both"/>
      </w:pPr>
      <w:proofErr w:type="spellStart"/>
      <w:r>
        <w:t>Pre-processamento</w:t>
      </w:r>
      <w:proofErr w:type="spellEnd"/>
    </w:p>
    <w:p w:rsidR="004D16C5" w:rsidRDefault="004D16C5" w:rsidP="004D16C5">
      <w:pPr>
        <w:pStyle w:val="PargrafodaLista"/>
        <w:jc w:val="both"/>
      </w:pPr>
    </w:p>
    <w:p w:rsidR="004D16C5" w:rsidRDefault="004D16C5" w:rsidP="004D16C5">
      <w:pPr>
        <w:pStyle w:val="PargrafodaLista"/>
        <w:jc w:val="both"/>
      </w:pPr>
      <w:r>
        <w:t xml:space="preserve">O compilador deve aceitar macros seguindo a sintaxe dos slides das aulas sendo que no máximo serão DUAS macros por programa.  Cada Macro no máximo pode receber 2 argumentos e uma macro pode chamar outra </w:t>
      </w:r>
      <w:proofErr w:type="spellStart"/>
      <w:r>
        <w:t>maco</w:t>
      </w:r>
      <w:proofErr w:type="spellEnd"/>
      <w:r>
        <w:t>.</w:t>
      </w:r>
    </w:p>
    <w:p w:rsidR="0085068A" w:rsidRDefault="004D16C5" w:rsidP="0085068A">
      <w:pPr>
        <w:pStyle w:val="PargrafodaLista"/>
        <w:jc w:val="both"/>
      </w:pPr>
      <w:r>
        <w:t xml:space="preserve">Não haverá checagem erros no </w:t>
      </w:r>
      <w:proofErr w:type="spellStart"/>
      <w:r>
        <w:t>pre-processamento</w:t>
      </w:r>
      <w:proofErr w:type="spellEnd"/>
      <w:r>
        <w:t xml:space="preserve"> nem uso de EQU e IF. Porém SPACE pode receber argumento o que significa que existe a possibilidade de linhas do LABEL</w:t>
      </w:r>
      <w:proofErr w:type="gramStart"/>
      <w:r>
        <w:t>+(</w:t>
      </w:r>
      <w:proofErr w:type="gramEnd"/>
      <w:r>
        <w:t>numero).</w:t>
      </w:r>
      <w:r w:rsidR="0085068A">
        <w:t xml:space="preserve"> A saída do </w:t>
      </w:r>
      <w:proofErr w:type="gramStart"/>
      <w:r w:rsidR="0085068A">
        <w:t>após .</w:t>
      </w:r>
      <w:proofErr w:type="spellStart"/>
      <w:r w:rsidR="0085068A">
        <w:t>pre</w:t>
      </w:r>
      <w:proofErr w:type="spellEnd"/>
      <w:proofErr w:type="gramEnd"/>
      <w:r w:rsidR="0085068A">
        <w:t xml:space="preserve"> deve apresentar o código após  expandir as macros. Não é necessário existir uma estrutura </w:t>
      </w:r>
      <w:proofErr w:type="gramStart"/>
      <w:r w:rsidR="0085068A">
        <w:t>MNT e MDT</w:t>
      </w:r>
      <w:proofErr w:type="gramEnd"/>
      <w:r w:rsidR="0085068A">
        <w:t xml:space="preserve"> porém recomendado.</w:t>
      </w:r>
    </w:p>
    <w:p w:rsidR="0085068A" w:rsidRDefault="0085068A" w:rsidP="0085068A">
      <w:pPr>
        <w:jc w:val="both"/>
      </w:pPr>
    </w:p>
    <w:p w:rsidR="004D16C5" w:rsidRDefault="004D16C5" w:rsidP="0085068A">
      <w:pPr>
        <w:pStyle w:val="PargrafodaLista"/>
        <w:numPr>
          <w:ilvl w:val="0"/>
          <w:numId w:val="1"/>
        </w:numPr>
        <w:jc w:val="both"/>
      </w:pPr>
      <w:r>
        <w:t>Compilador</w:t>
      </w:r>
    </w:p>
    <w:p w:rsidR="004D16C5" w:rsidRDefault="004D16C5" w:rsidP="004D16C5">
      <w:pPr>
        <w:pStyle w:val="PargrafodaLista"/>
        <w:jc w:val="both"/>
      </w:pPr>
    </w:p>
    <w:p w:rsidR="004D16C5" w:rsidRDefault="004D16C5" w:rsidP="004D16C5">
      <w:pPr>
        <w:pStyle w:val="PargrafodaLista"/>
        <w:jc w:val="both"/>
      </w:pPr>
      <w:r>
        <w:t>Fazer o algoritmo de passagem única com a lista de pendencias feita no próprio código.</w:t>
      </w:r>
      <w:r w:rsidR="0085068A">
        <w:t xml:space="preserve"> E mostrar o código inteiro com as listas de pendencias SEM corrigir as </w:t>
      </w:r>
      <w:proofErr w:type="spellStart"/>
      <w:r w:rsidR="0085068A">
        <w:t>as</w:t>
      </w:r>
      <w:proofErr w:type="spellEnd"/>
      <w:r w:rsidR="0085068A">
        <w:t xml:space="preserve"> pendencias na </w:t>
      </w:r>
      <w:proofErr w:type="gramStart"/>
      <w:r w:rsidR="0085068A">
        <w:t>saída .o</w:t>
      </w:r>
      <w:proofErr w:type="gramEnd"/>
      <w:r w:rsidR="0085068A">
        <w:t xml:space="preserve">1. A saída final do código compilado e no </w:t>
      </w:r>
      <w:proofErr w:type="gramStart"/>
      <w:r w:rsidR="0085068A">
        <w:t>arquivo .o</w:t>
      </w:r>
      <w:proofErr w:type="gramEnd"/>
      <w:r w:rsidR="0085068A">
        <w:t>2.</w:t>
      </w:r>
    </w:p>
    <w:p w:rsidR="0085068A" w:rsidRDefault="0085068A" w:rsidP="004D16C5">
      <w:pPr>
        <w:pStyle w:val="PargrafodaLista"/>
        <w:jc w:val="both"/>
      </w:pPr>
    </w:p>
    <w:p w:rsidR="0085068A" w:rsidRDefault="0085068A" w:rsidP="004D16C5">
      <w:pPr>
        <w:pStyle w:val="PargrafodaLista"/>
        <w:jc w:val="both"/>
      </w:pPr>
      <w:r>
        <w:t xml:space="preserve">A </w:t>
      </w:r>
      <w:proofErr w:type="spellStart"/>
      <w:r>
        <w:t>sáida</w:t>
      </w:r>
      <w:proofErr w:type="spellEnd"/>
      <w:r>
        <w:t xml:space="preserve"> deve ser em uma única linha SEM </w:t>
      </w:r>
      <w:proofErr w:type="spellStart"/>
      <w:r>
        <w:t>enter</w:t>
      </w:r>
      <w:proofErr w:type="spellEnd"/>
      <w:r>
        <w:t xml:space="preserve"> e com espaços, os espaços reservados com SPACE devem ser colocados como 0 (não </w:t>
      </w:r>
      <w:proofErr w:type="spellStart"/>
      <w:r>
        <w:t>xx</w:t>
      </w:r>
      <w:proofErr w:type="spellEnd"/>
      <w:r>
        <w:t>) do tipo:</w:t>
      </w:r>
    </w:p>
    <w:p w:rsidR="0085068A" w:rsidRDefault="0085068A" w:rsidP="004D16C5">
      <w:pPr>
        <w:pStyle w:val="PargrafodaLista"/>
        <w:jc w:val="both"/>
      </w:pPr>
    </w:p>
    <w:p w:rsidR="0085068A" w:rsidRDefault="0085068A" w:rsidP="004D16C5">
      <w:pPr>
        <w:pStyle w:val="PargrafodaLista"/>
        <w:jc w:val="both"/>
      </w:pPr>
      <w:r>
        <w:t>5 9 8 12 2 12 3 12 1 12 14 0.</w:t>
      </w:r>
    </w:p>
    <w:p w:rsidR="0085068A" w:rsidRDefault="0085068A" w:rsidP="004D16C5">
      <w:pPr>
        <w:pStyle w:val="PargrafodaLista"/>
        <w:jc w:val="both"/>
      </w:pPr>
    </w:p>
    <w:p w:rsidR="0085068A" w:rsidRDefault="0085068A" w:rsidP="004D16C5">
      <w:pPr>
        <w:pStyle w:val="PargrafodaLista"/>
        <w:jc w:val="both"/>
      </w:pPr>
      <w:r>
        <w:t xml:space="preserve">Deve ser capaz de ignorar qualquer espaço, </w:t>
      </w:r>
      <w:proofErr w:type="spellStart"/>
      <w:r>
        <w:t>enter</w:t>
      </w:r>
      <w:proofErr w:type="spellEnd"/>
      <w:r>
        <w:t xml:space="preserve"> ou tabulação desnecessária. Deve ser capaz de aceitar </w:t>
      </w:r>
      <w:proofErr w:type="spellStart"/>
      <w:r>
        <w:t>enter</w:t>
      </w:r>
      <w:proofErr w:type="spellEnd"/>
      <w:r>
        <w:t xml:space="preserve"> depois de um rotulo do tipo:</w:t>
      </w:r>
    </w:p>
    <w:p w:rsidR="0085068A" w:rsidRDefault="0085068A" w:rsidP="004D16C5">
      <w:pPr>
        <w:pStyle w:val="PargrafodaLista"/>
        <w:jc w:val="both"/>
      </w:pPr>
    </w:p>
    <w:p w:rsidR="0085068A" w:rsidRDefault="0085068A" w:rsidP="004D16C5">
      <w:pPr>
        <w:pStyle w:val="PargrafodaLista"/>
        <w:jc w:val="both"/>
      </w:pPr>
      <w:r>
        <w:t>ROT:</w:t>
      </w:r>
    </w:p>
    <w:p w:rsidR="0085068A" w:rsidRDefault="0085068A" w:rsidP="004D16C5">
      <w:pPr>
        <w:pStyle w:val="PargrafodaLista"/>
        <w:jc w:val="both"/>
      </w:pPr>
      <w:proofErr w:type="spellStart"/>
      <w:r>
        <w:t>Add</w:t>
      </w:r>
      <w:proofErr w:type="spellEnd"/>
      <w:r>
        <w:t xml:space="preserve"> N1</w:t>
      </w:r>
    </w:p>
    <w:p w:rsidR="0085068A" w:rsidRDefault="0085068A" w:rsidP="004D16C5">
      <w:pPr>
        <w:pStyle w:val="PargrafodaLista"/>
        <w:jc w:val="both"/>
      </w:pPr>
    </w:p>
    <w:p w:rsidR="0085068A" w:rsidRDefault="0085068A" w:rsidP="004D16C5">
      <w:pPr>
        <w:pStyle w:val="PargrafodaLista"/>
        <w:jc w:val="both"/>
      </w:pPr>
      <w:r>
        <w:t xml:space="preserve">O compilador deve aceitar maiúsculas e minúsculas. Diretivas SPACE e CONST com argumentos. Deve </w:t>
      </w:r>
      <w:r w:rsidR="0086381B">
        <w:t xml:space="preserve">indicar erros, marcando a linha no </w:t>
      </w:r>
      <w:proofErr w:type="gramStart"/>
      <w:r w:rsidR="0086381B">
        <w:t>arquivo .</w:t>
      </w:r>
      <w:proofErr w:type="spellStart"/>
      <w:r w:rsidR="0086381B">
        <w:t>pre</w:t>
      </w:r>
      <w:proofErr w:type="spellEnd"/>
      <w:proofErr w:type="gramEnd"/>
      <w:r w:rsidR="0086381B">
        <w:t xml:space="preserve"> e o tipo (sintático, semântico ou léxico). Alista de </w:t>
      </w:r>
      <w:r>
        <w:t>erros</w:t>
      </w:r>
      <w:r w:rsidR="0086381B">
        <w:t xml:space="preserve"> é</w:t>
      </w:r>
      <w:r>
        <w:t>:</w:t>
      </w:r>
    </w:p>
    <w:p w:rsidR="0085068A" w:rsidRDefault="0085068A" w:rsidP="004D16C5">
      <w:pPr>
        <w:pStyle w:val="PargrafodaLista"/>
        <w:jc w:val="both"/>
      </w:pPr>
    </w:p>
    <w:p w:rsidR="0085068A" w:rsidRDefault="0085068A" w:rsidP="0085068A">
      <w:pPr>
        <w:pStyle w:val="PargrafodaLista"/>
        <w:numPr>
          <w:ilvl w:val="0"/>
          <w:numId w:val="2"/>
        </w:numPr>
        <w:jc w:val="both"/>
      </w:pPr>
      <w:r>
        <w:t>Rotulo declarado duas vezes em lugares diferentes</w:t>
      </w:r>
    </w:p>
    <w:p w:rsidR="0085068A" w:rsidRDefault="0085068A" w:rsidP="0085068A">
      <w:pPr>
        <w:pStyle w:val="PargrafodaLista"/>
        <w:numPr>
          <w:ilvl w:val="0"/>
          <w:numId w:val="2"/>
        </w:numPr>
        <w:jc w:val="both"/>
      </w:pPr>
      <w:r>
        <w:lastRenderedPageBreak/>
        <w:t>Dois rótulos na mesma linha</w:t>
      </w:r>
    </w:p>
    <w:p w:rsidR="0085068A" w:rsidRDefault="0085068A" w:rsidP="0085068A">
      <w:pPr>
        <w:pStyle w:val="PargrafodaLista"/>
        <w:numPr>
          <w:ilvl w:val="0"/>
          <w:numId w:val="2"/>
        </w:numPr>
        <w:jc w:val="both"/>
      </w:pPr>
      <w:r>
        <w:t>Rotulo não declarado</w:t>
      </w:r>
    </w:p>
    <w:p w:rsidR="0085068A" w:rsidRDefault="0085068A" w:rsidP="0085068A">
      <w:pPr>
        <w:pStyle w:val="PargrafodaLista"/>
        <w:numPr>
          <w:ilvl w:val="0"/>
          <w:numId w:val="2"/>
        </w:numPr>
        <w:jc w:val="both"/>
      </w:pPr>
      <w:r>
        <w:t>Instrução com número de parâmetros errado</w:t>
      </w:r>
    </w:p>
    <w:p w:rsidR="0086381B" w:rsidRDefault="0086381B" w:rsidP="0085068A">
      <w:pPr>
        <w:pStyle w:val="PargrafodaLista"/>
        <w:numPr>
          <w:ilvl w:val="0"/>
          <w:numId w:val="2"/>
        </w:numPr>
        <w:jc w:val="both"/>
      </w:pPr>
      <w:proofErr w:type="spellStart"/>
      <w:r>
        <w:t>Instução</w:t>
      </w:r>
      <w:proofErr w:type="spellEnd"/>
      <w:r>
        <w:t xml:space="preserve"> inexistente</w:t>
      </w:r>
    </w:p>
    <w:p w:rsidR="0085068A" w:rsidRDefault="0085068A" w:rsidP="00A13B5E">
      <w:pPr>
        <w:pStyle w:val="PargrafodaLista"/>
        <w:numPr>
          <w:ilvl w:val="0"/>
          <w:numId w:val="2"/>
        </w:numPr>
        <w:jc w:val="both"/>
      </w:pPr>
      <w:r>
        <w:t>Erros léxicos (</w:t>
      </w:r>
      <w:proofErr w:type="spellStart"/>
      <w:proofErr w:type="gramStart"/>
      <w:r>
        <w:t>label</w:t>
      </w:r>
      <w:proofErr w:type="spellEnd"/>
      <w:r>
        <w:t xml:space="preserve">  não</w:t>
      </w:r>
      <w:proofErr w:type="gramEnd"/>
      <w:r>
        <w:t xml:space="preserve"> pode começar por número e o único </w:t>
      </w:r>
      <w:proofErr w:type="spellStart"/>
      <w:r>
        <w:t>caracter</w:t>
      </w:r>
      <w:proofErr w:type="spellEnd"/>
      <w:r>
        <w:t xml:space="preserve"> especial que pode ter é o “_”).</w:t>
      </w:r>
    </w:p>
    <w:p w:rsidR="0085068A" w:rsidRDefault="0085068A" w:rsidP="0085068A">
      <w:pPr>
        <w:jc w:val="both"/>
      </w:pPr>
    </w:p>
    <w:p w:rsidR="0085068A" w:rsidRDefault="0085068A" w:rsidP="0085068A">
      <w:pPr>
        <w:jc w:val="both"/>
      </w:pPr>
    </w:p>
    <w:p w:rsidR="0085068A" w:rsidRDefault="0085068A" w:rsidP="0085068A">
      <w:pPr>
        <w:jc w:val="both"/>
      </w:pPr>
    </w:p>
    <w:p w:rsidR="0085068A" w:rsidRDefault="0085068A" w:rsidP="0085068A">
      <w:pPr>
        <w:jc w:val="both"/>
      </w:pPr>
      <w:r>
        <w:t xml:space="preserve"> </w:t>
      </w:r>
      <w:r w:rsidR="0086381B">
        <w:t>A sintaxe deve ser igual em todo sentido a vista em sala de aula. USANDO MULT para multiplicação.</w:t>
      </w:r>
      <w:bookmarkStart w:id="0" w:name="_GoBack"/>
      <w:bookmarkEnd w:id="0"/>
    </w:p>
    <w:sectPr w:rsidR="008506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984" w:rsidRDefault="00393984">
      <w:r>
        <w:separator/>
      </w:r>
    </w:p>
  </w:endnote>
  <w:endnote w:type="continuationSeparator" w:id="0">
    <w:p w:rsidR="00393984" w:rsidRDefault="0039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D38" w:rsidRDefault="00630D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D38" w:rsidRDefault="00630D3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D38" w:rsidRDefault="00630D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984" w:rsidRDefault="00393984">
      <w:r>
        <w:separator/>
      </w:r>
    </w:p>
  </w:footnote>
  <w:footnote w:type="continuationSeparator" w:id="0">
    <w:p w:rsidR="00393984" w:rsidRDefault="00393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D38" w:rsidRDefault="00630D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D38" w:rsidRDefault="00630D3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0D38" w:rsidRDefault="00630D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37D86"/>
    <w:multiLevelType w:val="hybridMultilevel"/>
    <w:tmpl w:val="9E024E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AD6AB3"/>
    <w:multiLevelType w:val="hybridMultilevel"/>
    <w:tmpl w:val="DCCE51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6C5"/>
    <w:rsid w:val="00393984"/>
    <w:rsid w:val="004D16C5"/>
    <w:rsid w:val="00630D38"/>
    <w:rsid w:val="0085068A"/>
    <w:rsid w:val="0086381B"/>
    <w:rsid w:val="0089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2AC5D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896B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96B51"/>
    <w:rPr>
      <w:sz w:val="24"/>
      <w:szCs w:val="24"/>
    </w:rPr>
  </w:style>
  <w:style w:type="paragraph" w:styleId="Rodap">
    <w:name w:val="footer"/>
    <w:basedOn w:val="Normal"/>
    <w:link w:val="RodapChar"/>
    <w:rsid w:val="00896B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96B51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4D1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46\Office%20Word%202003%20Look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Look.dotx</Template>
  <TotalTime>0</TotalTime>
  <Pages>2</Pages>
  <Words>375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2025-10-01T16:10:00Z</dcterms:created>
  <dcterms:modified xsi:type="dcterms:W3CDTF">2025-10-01T16:33:00Z</dcterms:modified>
</cp:coreProperties>
</file>